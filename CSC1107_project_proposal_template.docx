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F8AAD" w14:textId="094FC55E" w:rsidR="00561E7F" w:rsidRPr="00675CBB" w:rsidRDefault="008758F5" w:rsidP="00675CBB">
      <w:pPr>
        <w:pStyle w:val="DCUphotoCaption"/>
        <w:ind w:right="-1134"/>
        <w:rPr>
          <w:rFonts w:ascii="Times" w:hAnsi="Times"/>
          <w:b/>
          <w:bCs/>
          <w:color w:val="000000" w:themeColor="text1"/>
          <w:sz w:val="44"/>
          <w:szCs w:val="44"/>
        </w:rPr>
      </w:pPr>
      <w:r w:rsidRPr="00AF72FB">
        <w:rPr>
          <w:rFonts w:ascii="Times" w:hAnsi="Times"/>
          <w:b/>
          <w:bCs/>
          <w:noProof/>
          <w:color w:val="000000" w:themeColor="text1"/>
          <w:lang w:val="en-GB"/>
        </w:rPr>
        <w:drawing>
          <wp:inline distT="0" distB="0" distL="0" distR="0" wp14:anchorId="030CF15D" wp14:editId="7D877B27">
            <wp:extent cx="1702390" cy="1640840"/>
            <wp:effectExtent l="0" t="0" r="0" b="10160"/>
            <wp:docPr id="7" name="Picture 7" descr="DCU logo in engineering and computing colours" title="DC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ll clours ways_Eng - digital vertica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897" cy="16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028" w:rsidRPr="00AF72FB">
        <w:rPr>
          <w:rFonts w:ascii="Times" w:hAnsi="Times"/>
          <w:b/>
          <w:bCs/>
          <w:color w:val="000000" w:themeColor="text1"/>
          <w:sz w:val="44"/>
          <w:szCs w:val="44"/>
        </w:rPr>
        <w:t>Research Paper Outline</w:t>
      </w:r>
    </w:p>
    <w:p w14:paraId="68DD2DE3" w14:textId="46510F9A" w:rsidR="004F52CA" w:rsidRPr="00AF72FB" w:rsidRDefault="004F52CA" w:rsidP="00FD3A18">
      <w:pPr>
        <w:pStyle w:val="DCUphotoCaption"/>
        <w:rPr>
          <w:rFonts w:ascii="Times" w:hAnsi="Times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3964"/>
        <w:gridCol w:w="4820"/>
      </w:tblGrid>
      <w:tr w:rsidR="004052DA" w:rsidRPr="00AF72FB" w14:paraId="43FC3968" w14:textId="77777777" w:rsidTr="000C3543">
        <w:tc>
          <w:tcPr>
            <w:tcW w:w="3964" w:type="dxa"/>
          </w:tcPr>
          <w:p w14:paraId="6472322A" w14:textId="13530AC7" w:rsidR="00015028" w:rsidRPr="00AF72FB" w:rsidRDefault="00015028" w:rsidP="000B59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Name</w:t>
            </w:r>
            <w:r w:rsidR="003D6388" w:rsidRPr="00AF72FB">
              <w:rPr>
                <w:rFonts w:ascii="Times" w:hAnsi="Times"/>
                <w:b/>
                <w:bCs/>
                <w:color w:val="000000" w:themeColor="text1"/>
              </w:rPr>
              <w:t>:</w:t>
            </w:r>
          </w:p>
        </w:tc>
        <w:tc>
          <w:tcPr>
            <w:tcW w:w="4820" w:type="dxa"/>
          </w:tcPr>
          <w:p w14:paraId="0BFB5518" w14:textId="0D9713AD" w:rsidR="00015028" w:rsidRPr="00AF72FB" w:rsidRDefault="0001502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  <w:tr w:rsidR="00015028" w:rsidRPr="00AF72FB" w14:paraId="141846F4" w14:textId="77777777" w:rsidTr="000C3543">
        <w:tc>
          <w:tcPr>
            <w:tcW w:w="3964" w:type="dxa"/>
          </w:tcPr>
          <w:p w14:paraId="1C4F380C" w14:textId="73D12811" w:rsidR="00015028" w:rsidRPr="00AF72FB" w:rsidRDefault="00015028" w:rsidP="000B59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Student Number</w:t>
            </w:r>
            <w:r w:rsidR="003D6388" w:rsidRPr="00AF72FB">
              <w:rPr>
                <w:rFonts w:ascii="Times" w:hAnsi="Times"/>
                <w:b/>
                <w:bCs/>
                <w:color w:val="000000" w:themeColor="text1"/>
              </w:rPr>
              <w:t>:</w:t>
            </w:r>
          </w:p>
        </w:tc>
        <w:tc>
          <w:tcPr>
            <w:tcW w:w="4820" w:type="dxa"/>
          </w:tcPr>
          <w:p w14:paraId="2625D2E4" w14:textId="2706C51C" w:rsidR="00015028" w:rsidRPr="00AF72FB" w:rsidRDefault="0001502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</w:tbl>
    <w:p w14:paraId="2ED068E1" w14:textId="50DF0DA5" w:rsidR="00015028" w:rsidRPr="00AF72FB" w:rsidRDefault="00015028" w:rsidP="00FD3A18">
      <w:pPr>
        <w:pStyle w:val="DCUphotoCaption"/>
        <w:rPr>
          <w:rFonts w:ascii="Times" w:hAnsi="Times"/>
          <w:color w:val="000000" w:themeColor="text1"/>
        </w:rPr>
      </w:pPr>
    </w:p>
    <w:p w14:paraId="2791F352" w14:textId="3E078A9A" w:rsidR="004F52CA" w:rsidRPr="00AF72FB" w:rsidRDefault="004F52CA" w:rsidP="00FD3A18">
      <w:pPr>
        <w:pStyle w:val="DCUBodycopy"/>
        <w:rPr>
          <w:rFonts w:ascii="Times" w:hAnsi="Times"/>
          <w:color w:val="000000" w:themeColor="text1"/>
        </w:rPr>
      </w:pPr>
    </w:p>
    <w:p w14:paraId="58B64E45" w14:textId="110820F4" w:rsidR="003D6388" w:rsidRPr="00AF72FB" w:rsidRDefault="003D6388" w:rsidP="003D6388">
      <w:pPr>
        <w:pStyle w:val="DCUHeading1"/>
        <w:rPr>
          <w:rFonts w:ascii="Times" w:hAnsi="Times"/>
          <w:color w:val="000000" w:themeColor="text1"/>
        </w:rPr>
      </w:pPr>
      <w:r w:rsidRPr="00AF72FB">
        <w:rPr>
          <w:rFonts w:ascii="Times" w:hAnsi="Times"/>
          <w:color w:val="000000" w:themeColor="text1"/>
        </w:rPr>
        <w:t>Research Aims</w:t>
      </w:r>
    </w:p>
    <w:p w14:paraId="7FE4EA7B" w14:textId="77777777" w:rsidR="00AF72FB" w:rsidRPr="00AF72FB" w:rsidRDefault="00AF72FB" w:rsidP="003D6388">
      <w:pPr>
        <w:pStyle w:val="DCUHeading1"/>
        <w:rPr>
          <w:rFonts w:ascii="Times" w:hAnsi="Times"/>
          <w:b w:val="0"/>
          <w:bCs w:val="0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3964"/>
        <w:gridCol w:w="4820"/>
      </w:tblGrid>
      <w:tr w:rsidR="00FC42BC" w:rsidRPr="00AF72FB" w14:paraId="5C3A761B" w14:textId="77777777" w:rsidTr="000C3543">
        <w:tc>
          <w:tcPr>
            <w:tcW w:w="3964" w:type="dxa"/>
          </w:tcPr>
          <w:p w14:paraId="6E648354" w14:textId="39FB01B9" w:rsidR="00FC42BC" w:rsidRPr="00AF72FB" w:rsidRDefault="00015028" w:rsidP="00106CF9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 xml:space="preserve">Research Paper </w:t>
            </w:r>
            <w:r w:rsidR="00FC42BC" w:rsidRPr="00AF72FB">
              <w:rPr>
                <w:rFonts w:ascii="Times" w:hAnsi="Times"/>
                <w:b/>
                <w:bCs/>
                <w:color w:val="000000" w:themeColor="text1"/>
              </w:rPr>
              <w:t>Title</w:t>
            </w:r>
            <w:r w:rsidR="003D6388" w:rsidRPr="00AF72FB">
              <w:rPr>
                <w:rFonts w:ascii="Times" w:hAnsi="Times"/>
                <w:b/>
                <w:bCs/>
                <w:color w:val="000000" w:themeColor="text1"/>
              </w:rPr>
              <w:t>:</w:t>
            </w:r>
          </w:p>
        </w:tc>
        <w:tc>
          <w:tcPr>
            <w:tcW w:w="4820" w:type="dxa"/>
          </w:tcPr>
          <w:p w14:paraId="210F1F8F" w14:textId="49C4887B" w:rsidR="00FC42BC" w:rsidRPr="00AF72FB" w:rsidRDefault="00FC42BC" w:rsidP="00106CF9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</w:tbl>
    <w:p w14:paraId="6C36DD0C" w14:textId="77777777" w:rsidR="00FC42BC" w:rsidRPr="00AF72FB" w:rsidRDefault="00FC42BC" w:rsidP="00106CF9">
      <w:pPr>
        <w:pStyle w:val="DCUBodycopy"/>
        <w:rPr>
          <w:rFonts w:ascii="Times" w:hAnsi="Times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562"/>
        <w:gridCol w:w="8222"/>
      </w:tblGrid>
      <w:tr w:rsidR="004052DA" w:rsidRPr="00AF72FB" w14:paraId="761676DE" w14:textId="77777777" w:rsidTr="000C3543">
        <w:tc>
          <w:tcPr>
            <w:tcW w:w="8784" w:type="dxa"/>
            <w:gridSpan w:val="2"/>
          </w:tcPr>
          <w:p w14:paraId="7AF72369" w14:textId="20996894" w:rsidR="00FC42BC" w:rsidRPr="00AF72FB" w:rsidRDefault="00FC42BC" w:rsidP="000B59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Research Questions/Tasks:</w:t>
            </w:r>
          </w:p>
        </w:tc>
      </w:tr>
      <w:tr w:rsidR="004052DA" w:rsidRPr="00AF72FB" w14:paraId="23DE0956" w14:textId="77777777" w:rsidTr="000C3543">
        <w:tc>
          <w:tcPr>
            <w:tcW w:w="562" w:type="dxa"/>
          </w:tcPr>
          <w:p w14:paraId="6EB53102" w14:textId="77777777" w:rsidR="00FC42BC" w:rsidRPr="00AF72FB" w:rsidRDefault="00FC42BC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>1.</w:t>
            </w:r>
          </w:p>
        </w:tc>
        <w:tc>
          <w:tcPr>
            <w:tcW w:w="8222" w:type="dxa"/>
          </w:tcPr>
          <w:p w14:paraId="3825F969" w14:textId="19767D58" w:rsidR="00FC42BC" w:rsidRPr="00AF72FB" w:rsidRDefault="00FC42BC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  <w:tr w:rsidR="004052DA" w:rsidRPr="00AF72FB" w14:paraId="173D6E10" w14:textId="77777777" w:rsidTr="000C3543">
        <w:tc>
          <w:tcPr>
            <w:tcW w:w="562" w:type="dxa"/>
          </w:tcPr>
          <w:p w14:paraId="1818FA11" w14:textId="77777777" w:rsidR="00CF29B2" w:rsidRPr="00AF72FB" w:rsidRDefault="00CF29B2" w:rsidP="00CF29B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>2.</w:t>
            </w:r>
          </w:p>
        </w:tc>
        <w:tc>
          <w:tcPr>
            <w:tcW w:w="8222" w:type="dxa"/>
          </w:tcPr>
          <w:p w14:paraId="113E1F24" w14:textId="46E00693" w:rsidR="00CF29B2" w:rsidRPr="00AF72FB" w:rsidRDefault="00CF29B2" w:rsidP="00CF29B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  <w:tr w:rsidR="00FC42BC" w:rsidRPr="00AF72FB" w14:paraId="06925776" w14:textId="77777777" w:rsidTr="000C3543">
        <w:tc>
          <w:tcPr>
            <w:tcW w:w="562" w:type="dxa"/>
          </w:tcPr>
          <w:p w14:paraId="2AB42851" w14:textId="77777777" w:rsidR="00FC42BC" w:rsidRPr="00AF72FB" w:rsidRDefault="00FC42BC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>3.</w:t>
            </w:r>
          </w:p>
        </w:tc>
        <w:tc>
          <w:tcPr>
            <w:tcW w:w="8222" w:type="dxa"/>
          </w:tcPr>
          <w:p w14:paraId="5C7B705C" w14:textId="2AF5FC57" w:rsidR="00FC42BC" w:rsidRPr="00AF72FB" w:rsidRDefault="00FC42BC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</w:tbl>
    <w:p w14:paraId="7354FA83" w14:textId="1E1B584C" w:rsidR="003D6388" w:rsidRPr="00AF72FB" w:rsidRDefault="003D6388" w:rsidP="00106CF9">
      <w:pPr>
        <w:pStyle w:val="DCUBodycopy"/>
        <w:rPr>
          <w:rFonts w:ascii="Times" w:hAnsi="Times"/>
          <w:color w:val="000000" w:themeColor="text1"/>
        </w:rPr>
      </w:pPr>
    </w:p>
    <w:p w14:paraId="027490BE" w14:textId="3F4B046C" w:rsidR="003D6388" w:rsidRPr="00AF72FB" w:rsidRDefault="003D6388" w:rsidP="003D6388">
      <w:pPr>
        <w:pStyle w:val="DCUHeading1"/>
        <w:rPr>
          <w:rFonts w:ascii="Times" w:hAnsi="Times"/>
          <w:color w:val="000000" w:themeColor="text1"/>
        </w:rPr>
      </w:pPr>
      <w:r w:rsidRPr="00AF72FB">
        <w:rPr>
          <w:rFonts w:ascii="Times" w:hAnsi="Times"/>
          <w:color w:val="000000" w:themeColor="text1"/>
        </w:rPr>
        <w:t>Dataset(s)</w:t>
      </w:r>
    </w:p>
    <w:p w14:paraId="3BF57163" w14:textId="77777777" w:rsidR="00AB1340" w:rsidRPr="00AF72FB" w:rsidRDefault="00AB1340" w:rsidP="003D6388">
      <w:pPr>
        <w:pStyle w:val="DCUHeading1"/>
        <w:rPr>
          <w:rFonts w:ascii="Times" w:hAnsi="Times"/>
          <w:b w:val="0"/>
          <w:bCs w:val="0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263"/>
        <w:gridCol w:w="6521"/>
      </w:tblGrid>
      <w:tr w:rsidR="004052DA" w:rsidRPr="00AF72FB" w14:paraId="10135832" w14:textId="77777777" w:rsidTr="000C3543">
        <w:tc>
          <w:tcPr>
            <w:tcW w:w="8784" w:type="dxa"/>
            <w:gridSpan w:val="2"/>
          </w:tcPr>
          <w:p w14:paraId="5AA1E677" w14:textId="3B08891C" w:rsidR="00001DC7" w:rsidRPr="00AF72FB" w:rsidRDefault="00001DC7" w:rsidP="00001DC7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Copyright and data usage</w:t>
            </w:r>
          </w:p>
        </w:tc>
      </w:tr>
      <w:tr w:rsidR="006B3B18" w:rsidRPr="00AF72FB" w14:paraId="62AFC348" w14:textId="77777777" w:rsidTr="000C3543">
        <w:tc>
          <w:tcPr>
            <w:tcW w:w="2263" w:type="dxa"/>
          </w:tcPr>
          <w:p w14:paraId="0BE3803E" w14:textId="77777777" w:rsidR="006B3B18" w:rsidRPr="00AF72FB" w:rsidRDefault="006B3B18" w:rsidP="006B3B18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Dataset(s) source(s) </w:t>
            </w:r>
          </w:p>
          <w:p w14:paraId="5F705E9C" w14:textId="31BB9142" w:rsidR="006B3B18" w:rsidRPr="00AF72FB" w:rsidRDefault="006B3B18" w:rsidP="006B3B18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>(provide links to sources):</w:t>
            </w:r>
          </w:p>
        </w:tc>
        <w:tc>
          <w:tcPr>
            <w:tcW w:w="6521" w:type="dxa"/>
          </w:tcPr>
          <w:p w14:paraId="74EA7C4E" w14:textId="77777777" w:rsidR="006B3B18" w:rsidRPr="00AF72FB" w:rsidRDefault="006B3B18" w:rsidP="00A42DDF">
            <w:pPr>
              <w:rPr>
                <w:rFonts w:ascii="Times" w:hAnsi="Times" w:cs="Arial"/>
                <w:color w:val="000000" w:themeColor="text1"/>
              </w:rPr>
            </w:pPr>
          </w:p>
        </w:tc>
      </w:tr>
      <w:tr w:rsidR="004052DA" w:rsidRPr="00AF72FB" w14:paraId="0DEFD29D" w14:textId="77777777" w:rsidTr="000C3543">
        <w:tc>
          <w:tcPr>
            <w:tcW w:w="2263" w:type="dxa"/>
          </w:tcPr>
          <w:p w14:paraId="7DA8F438" w14:textId="46705204" w:rsidR="004D45D9" w:rsidRPr="00AF72FB" w:rsidRDefault="004D45D9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Licence(s): </w:t>
            </w:r>
          </w:p>
        </w:tc>
        <w:tc>
          <w:tcPr>
            <w:tcW w:w="6521" w:type="dxa"/>
          </w:tcPr>
          <w:p w14:paraId="55ADF729" w14:textId="107448FF" w:rsidR="004D45D9" w:rsidRPr="00AF72FB" w:rsidRDefault="004D45D9" w:rsidP="006B3B18">
            <w:pPr>
              <w:rPr>
                <w:rFonts w:ascii="Times" w:hAnsi="Times"/>
                <w:color w:val="000000" w:themeColor="text1"/>
              </w:rPr>
            </w:pPr>
          </w:p>
        </w:tc>
      </w:tr>
      <w:tr w:rsidR="004052DA" w:rsidRPr="00AF72FB" w14:paraId="4D57FB32" w14:textId="77777777" w:rsidTr="000C3543">
        <w:tc>
          <w:tcPr>
            <w:tcW w:w="2263" w:type="dxa"/>
          </w:tcPr>
          <w:p w14:paraId="213439D7" w14:textId="3DF78159" w:rsidR="004D45D9" w:rsidRPr="00AF72FB" w:rsidRDefault="004D45D9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Terms of Licence (s): </w:t>
            </w:r>
          </w:p>
        </w:tc>
        <w:tc>
          <w:tcPr>
            <w:tcW w:w="6521" w:type="dxa"/>
          </w:tcPr>
          <w:p w14:paraId="6B9BA6B9" w14:textId="03C05670" w:rsidR="004D45D9" w:rsidRPr="00AF72FB" w:rsidRDefault="004D45D9" w:rsidP="00A42DDF">
            <w:pPr>
              <w:rPr>
                <w:rFonts w:ascii="Times" w:hAnsi="Times" w:cs="Arial"/>
                <w:color w:val="000000" w:themeColor="text1"/>
              </w:rPr>
            </w:pPr>
          </w:p>
        </w:tc>
      </w:tr>
      <w:tr w:rsidR="004052DA" w:rsidRPr="00AF72FB" w14:paraId="09FA65D1" w14:textId="77777777" w:rsidTr="000C3543">
        <w:tc>
          <w:tcPr>
            <w:tcW w:w="2263" w:type="dxa"/>
          </w:tcPr>
          <w:p w14:paraId="79DDA14E" w14:textId="176729EC" w:rsidR="004D45D9" w:rsidRPr="00AF72FB" w:rsidRDefault="004D45D9" w:rsidP="004D45D9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Can data be used for non-commercial use cases? </w:t>
            </w:r>
          </w:p>
        </w:tc>
        <w:tc>
          <w:tcPr>
            <w:tcW w:w="6521" w:type="dxa"/>
          </w:tcPr>
          <w:p w14:paraId="4682260C" w14:textId="11906288" w:rsidR="004D45D9" w:rsidRPr="00AF72FB" w:rsidRDefault="004D45D9" w:rsidP="004D45D9">
            <w:pPr>
              <w:rPr>
                <w:rFonts w:ascii="Times" w:hAnsi="Times" w:cs="Arial"/>
                <w:color w:val="000000" w:themeColor="text1"/>
              </w:rPr>
            </w:pPr>
          </w:p>
        </w:tc>
      </w:tr>
    </w:tbl>
    <w:p w14:paraId="02797CA2" w14:textId="2FD76BD4" w:rsidR="00FC42BC" w:rsidRDefault="00FC42BC" w:rsidP="00FD3A18">
      <w:pPr>
        <w:pStyle w:val="DCUHeading1"/>
        <w:rPr>
          <w:rFonts w:ascii="Times" w:hAnsi="Times"/>
          <w:color w:val="000000" w:themeColor="text1"/>
        </w:rPr>
      </w:pPr>
    </w:p>
    <w:p w14:paraId="765066D9" w14:textId="77777777" w:rsidR="006B3B18" w:rsidRPr="00AF72FB" w:rsidRDefault="006B3B18" w:rsidP="00FD3A18">
      <w:pPr>
        <w:pStyle w:val="DCUHeading1"/>
        <w:rPr>
          <w:rFonts w:ascii="Times" w:hAnsi="Times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3964"/>
        <w:gridCol w:w="4820"/>
      </w:tblGrid>
      <w:tr w:rsidR="004052DA" w:rsidRPr="00AF72FB" w14:paraId="152DDDFF" w14:textId="77777777" w:rsidTr="000C3543">
        <w:tc>
          <w:tcPr>
            <w:tcW w:w="8784" w:type="dxa"/>
            <w:gridSpan w:val="2"/>
          </w:tcPr>
          <w:p w14:paraId="2E7337BB" w14:textId="6EC6CC0F" w:rsidR="00001DC7" w:rsidRPr="00AF72FB" w:rsidRDefault="00001DC7" w:rsidP="000B59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GDPR</w:t>
            </w:r>
          </w:p>
        </w:tc>
      </w:tr>
      <w:tr w:rsidR="004052DA" w:rsidRPr="00AF72FB" w14:paraId="3A00AA30" w14:textId="77777777" w:rsidTr="000C3543">
        <w:tc>
          <w:tcPr>
            <w:tcW w:w="3964" w:type="dxa"/>
          </w:tcPr>
          <w:p w14:paraId="1BAA4A0B" w14:textId="0264DFB3" w:rsidR="00001DC7" w:rsidRPr="00AF72FB" w:rsidRDefault="00001DC7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Does data contain special Category data? </w:t>
            </w:r>
          </w:p>
        </w:tc>
        <w:tc>
          <w:tcPr>
            <w:tcW w:w="4820" w:type="dxa"/>
          </w:tcPr>
          <w:p w14:paraId="6EE749A1" w14:textId="6B20C5F5" w:rsidR="00001DC7" w:rsidRPr="00AF72FB" w:rsidRDefault="00001DC7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  <w:tr w:rsidR="004052DA" w:rsidRPr="00AF72FB" w14:paraId="0AAEF61E" w14:textId="77777777" w:rsidTr="000C3543">
        <w:tc>
          <w:tcPr>
            <w:tcW w:w="3964" w:type="dxa"/>
          </w:tcPr>
          <w:p w14:paraId="468DC14A" w14:textId="2D88E469" w:rsidR="00001DC7" w:rsidRPr="00AF72FB" w:rsidRDefault="00001DC7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If yes, what are they? </w:t>
            </w:r>
          </w:p>
        </w:tc>
        <w:tc>
          <w:tcPr>
            <w:tcW w:w="4820" w:type="dxa"/>
          </w:tcPr>
          <w:p w14:paraId="473D0328" w14:textId="63573DF0" w:rsidR="00001DC7" w:rsidRPr="00AF72FB" w:rsidRDefault="00001DC7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  <w:tr w:rsidR="00001DC7" w:rsidRPr="00AF72FB" w14:paraId="1EBB52C8" w14:textId="77777777" w:rsidTr="000C3543">
        <w:tc>
          <w:tcPr>
            <w:tcW w:w="3964" w:type="dxa"/>
          </w:tcPr>
          <w:p w14:paraId="7524958B" w14:textId="23242A80" w:rsidR="00001DC7" w:rsidRPr="00AF72FB" w:rsidRDefault="00001DC7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If yes, on what grounds are you processing this data?  </w:t>
            </w:r>
          </w:p>
        </w:tc>
        <w:tc>
          <w:tcPr>
            <w:tcW w:w="4820" w:type="dxa"/>
          </w:tcPr>
          <w:p w14:paraId="1789DBA0" w14:textId="0FAFF4A4" w:rsidR="00001DC7" w:rsidRPr="00AF72FB" w:rsidRDefault="00001DC7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</w:tbl>
    <w:p w14:paraId="02A87E36" w14:textId="77777777" w:rsidR="003D6388" w:rsidRPr="00AF72FB" w:rsidRDefault="003D6388" w:rsidP="00FD3A18">
      <w:pPr>
        <w:pStyle w:val="DCUHeading1"/>
        <w:rPr>
          <w:rFonts w:ascii="Times" w:hAnsi="Times"/>
          <w:color w:val="000000" w:themeColor="text1"/>
        </w:rPr>
      </w:pPr>
    </w:p>
    <w:p w14:paraId="6FA4B471" w14:textId="6F616780" w:rsidR="00F0568B" w:rsidRPr="00AF72FB" w:rsidRDefault="003D6388" w:rsidP="003D6388">
      <w:pPr>
        <w:pStyle w:val="DCUHeading1"/>
        <w:rPr>
          <w:rFonts w:ascii="Times" w:hAnsi="Times"/>
          <w:color w:val="000000" w:themeColor="text1"/>
        </w:rPr>
      </w:pPr>
      <w:r w:rsidRPr="00AF72FB">
        <w:rPr>
          <w:rFonts w:ascii="Times" w:hAnsi="Times"/>
          <w:color w:val="000000" w:themeColor="text1"/>
        </w:rPr>
        <w:t>Ethical considerations</w:t>
      </w:r>
    </w:p>
    <w:p w14:paraId="06CC9955" w14:textId="77777777" w:rsidR="00F0568B" w:rsidRPr="00AF72FB" w:rsidRDefault="00F0568B" w:rsidP="003D6388">
      <w:pPr>
        <w:pStyle w:val="DCUHeading1"/>
        <w:rPr>
          <w:rFonts w:ascii="Times" w:hAnsi="Times"/>
          <w:b w:val="0"/>
          <w:bCs w:val="0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4052DA" w:rsidRPr="00AF72FB" w14:paraId="3CD90D35" w14:textId="77777777" w:rsidTr="000C3543">
        <w:tc>
          <w:tcPr>
            <w:tcW w:w="8784" w:type="dxa"/>
          </w:tcPr>
          <w:p w14:paraId="60EE9BBA" w14:textId="44CF12F0" w:rsidR="00015028" w:rsidRPr="00AF72FB" w:rsidRDefault="00015028" w:rsidP="000B59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Outline of ethical considerations (</w:t>
            </w:r>
            <w:r w:rsidR="00802D04" w:rsidRPr="00AF72FB">
              <w:rPr>
                <w:rFonts w:ascii="Times" w:hAnsi="Times"/>
                <w:b/>
                <w:bCs/>
                <w:color w:val="000000" w:themeColor="text1"/>
              </w:rPr>
              <w:t xml:space="preserve">max. </w:t>
            </w:r>
            <w:r w:rsidRPr="00AF72FB">
              <w:rPr>
                <w:rFonts w:ascii="Times" w:hAnsi="Times"/>
                <w:b/>
                <w:bCs/>
                <w:color w:val="000000" w:themeColor="text1"/>
              </w:rPr>
              <w:t>200 words)</w:t>
            </w:r>
          </w:p>
        </w:tc>
      </w:tr>
      <w:tr w:rsidR="00015028" w:rsidRPr="00AF72FB" w14:paraId="62BAA89C" w14:textId="77777777" w:rsidTr="000C3543">
        <w:tc>
          <w:tcPr>
            <w:tcW w:w="8784" w:type="dxa"/>
          </w:tcPr>
          <w:p w14:paraId="5BB2FE63" w14:textId="15A22EBB" w:rsidR="006B3B18" w:rsidRPr="00AF72FB" w:rsidRDefault="006B3B18" w:rsidP="006B3B18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12CE9119" w14:textId="77777777" w:rsidR="00015028" w:rsidRDefault="0001502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57470B78" w14:textId="77777777" w:rsidR="006B3B18" w:rsidRDefault="006B3B1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3C33A5B0" w14:textId="77777777" w:rsidR="006B3B18" w:rsidRDefault="006B3B1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4C65F8A5" w14:textId="77777777" w:rsidR="006B3B18" w:rsidRDefault="006B3B1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575ACE5F" w14:textId="77777777" w:rsidR="006B3B18" w:rsidRDefault="006B3B1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4C9F7E78" w14:textId="77777777" w:rsidR="006B3B18" w:rsidRDefault="006B3B1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61F72E5E" w14:textId="51ABF33E" w:rsidR="006B3B18" w:rsidRPr="00AF72FB" w:rsidRDefault="006B3B18" w:rsidP="000B59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</w:tbl>
    <w:p w14:paraId="1AD57D82" w14:textId="6F3CB634" w:rsidR="00015028" w:rsidRDefault="00015028" w:rsidP="00FD3A18">
      <w:pPr>
        <w:pStyle w:val="DCUHeading1"/>
        <w:rPr>
          <w:rFonts w:ascii="Times" w:hAnsi="Times"/>
          <w:color w:val="000000" w:themeColor="text1"/>
        </w:rPr>
      </w:pPr>
    </w:p>
    <w:p w14:paraId="0726E161" w14:textId="77777777" w:rsidR="00675CBB" w:rsidRPr="00AF72FB" w:rsidRDefault="00675CBB" w:rsidP="00FD3A18">
      <w:pPr>
        <w:pStyle w:val="DCUHeading1"/>
        <w:rPr>
          <w:rFonts w:ascii="Times" w:hAnsi="Times"/>
          <w:color w:val="000000" w:themeColor="text1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4052DA" w:rsidRPr="00AF72FB" w14:paraId="52FD3D57" w14:textId="77777777" w:rsidTr="000C3543">
        <w:tc>
          <w:tcPr>
            <w:tcW w:w="8926" w:type="dxa"/>
          </w:tcPr>
          <w:p w14:paraId="00A4F2A4" w14:textId="5716563B" w:rsidR="00876451" w:rsidRPr="00AF72FB" w:rsidRDefault="00876451" w:rsidP="002B2236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Impact on analysis</w:t>
            </w:r>
            <w:r w:rsidR="00802D04" w:rsidRPr="00AF72FB">
              <w:rPr>
                <w:rFonts w:ascii="Times" w:hAnsi="Times"/>
                <w:b/>
                <w:bCs/>
                <w:color w:val="000000" w:themeColor="text1"/>
              </w:rPr>
              <w:t xml:space="preserve"> (max. 200 words)</w:t>
            </w:r>
          </w:p>
        </w:tc>
      </w:tr>
      <w:tr w:rsidR="004052DA" w:rsidRPr="00AF72FB" w14:paraId="249B7A5F" w14:textId="77777777" w:rsidTr="000C3543">
        <w:tc>
          <w:tcPr>
            <w:tcW w:w="8926" w:type="dxa"/>
          </w:tcPr>
          <w:p w14:paraId="6B339C35" w14:textId="35FC9644" w:rsidR="004052DA" w:rsidRPr="00AF72FB" w:rsidRDefault="004052DA" w:rsidP="002B2236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74C9FC02" w14:textId="77777777" w:rsidR="00876451" w:rsidRDefault="00876451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  <w:p w14:paraId="3F03E7CB" w14:textId="77777777" w:rsidR="006B3B18" w:rsidRDefault="006B3B18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  <w:p w14:paraId="19E2E59C" w14:textId="77777777" w:rsidR="006B3B18" w:rsidRDefault="006B3B18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  <w:p w14:paraId="02627FBB" w14:textId="77777777" w:rsidR="006B3B18" w:rsidRDefault="006B3B18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  <w:p w14:paraId="5E6203B4" w14:textId="77777777" w:rsidR="006B3B18" w:rsidRDefault="006B3B18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  <w:p w14:paraId="174C9CA0" w14:textId="77777777" w:rsidR="006B3B18" w:rsidRDefault="006B3B18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  <w:p w14:paraId="273DBD35" w14:textId="77777777" w:rsidR="006B3B18" w:rsidRDefault="006B3B18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  <w:p w14:paraId="69D1C74B" w14:textId="77777777" w:rsidR="006B3B18" w:rsidRDefault="006B3B18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  <w:p w14:paraId="7019B0AB" w14:textId="06905321" w:rsidR="006B3B18" w:rsidRPr="00AF72FB" w:rsidRDefault="006B3B18" w:rsidP="00E544DB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</w:p>
        </w:tc>
      </w:tr>
    </w:tbl>
    <w:p w14:paraId="17CF7602" w14:textId="292B2381" w:rsidR="00FC42BC" w:rsidRPr="00AF72FB" w:rsidRDefault="00EC04A6" w:rsidP="00FD3A18">
      <w:pPr>
        <w:pStyle w:val="DCUHeading1"/>
        <w:rPr>
          <w:rFonts w:ascii="Times" w:hAnsi="Times"/>
          <w:color w:val="000000" w:themeColor="text1"/>
        </w:rPr>
      </w:pPr>
      <w:r w:rsidRPr="00AF72FB">
        <w:rPr>
          <w:rFonts w:ascii="Times" w:hAnsi="Times"/>
          <w:color w:val="000000" w:themeColor="text1"/>
        </w:rPr>
        <w:t>References</w:t>
      </w:r>
    </w:p>
    <w:p w14:paraId="5BC255A0" w14:textId="46F24F1A" w:rsidR="00C7662B" w:rsidRPr="00AF72FB" w:rsidRDefault="00C7662B" w:rsidP="006B3B18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</w:p>
    <w:sectPr w:rsidR="00C7662B" w:rsidRPr="00AF72FB" w:rsidSect="00B533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16" w:right="2522" w:bottom="1440" w:left="1440" w:header="0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89CDD" w14:textId="77777777" w:rsidR="00E02989" w:rsidRDefault="00E02989" w:rsidP="00B10925">
      <w:r>
        <w:separator/>
      </w:r>
    </w:p>
  </w:endnote>
  <w:endnote w:type="continuationSeparator" w:id="0">
    <w:p w14:paraId="4313EFE4" w14:textId="77777777" w:rsidR="00E02989" w:rsidRDefault="00E02989" w:rsidP="00B1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Times New Roman"/>
    <w:panose1 w:val="020B0604020202020204"/>
    <w:charset w:val="00"/>
    <w:family w:val="auto"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32467" w14:textId="77777777" w:rsidR="00B10925" w:rsidRDefault="00B10925" w:rsidP="0059560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7871B6" w14:textId="77777777" w:rsidR="00B10925" w:rsidRDefault="00B10925" w:rsidP="00B5334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445A4" w14:textId="77777777" w:rsidR="00595604" w:rsidRPr="00CA5BFA" w:rsidRDefault="00595604" w:rsidP="00FD3A18">
    <w:pPr>
      <w:pStyle w:val="DCUnumberfooter"/>
      <w:framePr w:wrap="none"/>
      <w:rPr>
        <w:rStyle w:val="PageNumber"/>
      </w:rPr>
    </w:pPr>
    <w:r w:rsidRPr="00CA5BFA">
      <w:rPr>
        <w:rStyle w:val="PageNumber"/>
      </w:rPr>
      <w:fldChar w:fldCharType="begin"/>
    </w:r>
    <w:r w:rsidRPr="00CA5BFA">
      <w:rPr>
        <w:rStyle w:val="PageNumber"/>
      </w:rPr>
      <w:instrText xml:space="preserve">PAGE  </w:instrText>
    </w:r>
    <w:r w:rsidRPr="00CA5BFA">
      <w:rPr>
        <w:rStyle w:val="PageNumber"/>
      </w:rPr>
      <w:fldChar w:fldCharType="separate"/>
    </w:r>
    <w:r w:rsidR="0058477B">
      <w:rPr>
        <w:rStyle w:val="PageNumber"/>
        <w:noProof/>
      </w:rPr>
      <w:t>3</w:t>
    </w:r>
    <w:r w:rsidRPr="00CA5BFA">
      <w:rPr>
        <w:rStyle w:val="PageNumber"/>
      </w:rPr>
      <w:fldChar w:fldCharType="end"/>
    </w:r>
  </w:p>
  <w:p w14:paraId="522A253E" w14:textId="2A728D93" w:rsidR="00B10925" w:rsidRPr="00D4180E" w:rsidRDefault="00D4180E" w:rsidP="00D4180E">
    <w:pPr>
      <w:pStyle w:val="DCUfooter"/>
      <w:rPr>
        <w:rFonts w:ascii="Times" w:hAnsi="Times"/>
        <w:color w:val="000000" w:themeColor="text1"/>
        <w:vertAlign w:val="subscript"/>
      </w:rPr>
    </w:pPr>
    <w:r w:rsidRPr="00A42A92">
      <w:rPr>
        <w:rFonts w:ascii="Times" w:hAnsi="Times"/>
        <w:color w:val="000000" w:themeColor="text1"/>
      </w:rPr>
      <w:t>CA4016 Domain Applications 2</w:t>
    </w:r>
    <w:r>
      <w:rPr>
        <w:rFonts w:ascii="Times" w:hAnsi="Times"/>
        <w:color w:val="000000" w:themeColor="text1"/>
      </w:rPr>
      <w:t>:</w:t>
    </w:r>
    <w:r w:rsidRPr="00A42A92">
      <w:rPr>
        <w:rFonts w:ascii="Times" w:hAnsi="Times"/>
        <w:color w:val="000000" w:themeColor="text1"/>
      </w:rPr>
      <w:t xml:space="preserve"> Research Paper Outline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A939E" w14:textId="77777777" w:rsidR="006B3B18" w:rsidRDefault="006B3B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4D020" w14:textId="77777777" w:rsidR="00E02989" w:rsidRDefault="00E02989" w:rsidP="00B10925">
      <w:r>
        <w:separator/>
      </w:r>
    </w:p>
  </w:footnote>
  <w:footnote w:type="continuationSeparator" w:id="0">
    <w:p w14:paraId="0919FDA2" w14:textId="77777777" w:rsidR="00E02989" w:rsidRDefault="00E02989" w:rsidP="00B1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88318" w14:textId="1C458CB4" w:rsidR="008D6FAA" w:rsidRDefault="008D6F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947C" w14:textId="3333A544" w:rsidR="00B10925" w:rsidRDefault="00B10925" w:rsidP="00B10925">
    <w:pPr>
      <w:pStyle w:val="Header"/>
      <w:ind w:left="-14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00D7A" w14:textId="2CFA601A" w:rsidR="008D6FAA" w:rsidRDefault="008D6F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86A07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CB808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D28A12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292B8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2A0D1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984890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A9652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E08959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A88E3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14CF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CDC05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5D1625"/>
    <w:multiLevelType w:val="hybridMultilevel"/>
    <w:tmpl w:val="28A000DA"/>
    <w:lvl w:ilvl="0" w:tplc="063C65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14205"/>
    <w:multiLevelType w:val="hybridMultilevel"/>
    <w:tmpl w:val="768EA5DC"/>
    <w:lvl w:ilvl="0" w:tplc="09E8626E">
      <w:start w:val="1"/>
      <w:numFmt w:val="decimal"/>
      <w:lvlText w:val="%1."/>
      <w:lvlJc w:val="left"/>
      <w:pPr>
        <w:ind w:left="720" w:hanging="360"/>
      </w:pPr>
      <w:rPr>
        <w:rFonts w:hint="default"/>
        <w:color w:val="00334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006DC"/>
    <w:multiLevelType w:val="hybridMultilevel"/>
    <w:tmpl w:val="DF4C1D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3404D"/>
    <w:multiLevelType w:val="hybridMultilevel"/>
    <w:tmpl w:val="32ECDF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D07375"/>
    <w:multiLevelType w:val="hybridMultilevel"/>
    <w:tmpl w:val="309A08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17505"/>
    <w:multiLevelType w:val="hybridMultilevel"/>
    <w:tmpl w:val="4268E5D0"/>
    <w:lvl w:ilvl="0" w:tplc="E3E2E2E0">
      <w:start w:val="1"/>
      <w:numFmt w:val="bullet"/>
      <w:pStyle w:val="DCUliststyl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  <w:num w:numId="13">
    <w:abstractNumId w:val="14"/>
  </w:num>
  <w:num w:numId="14">
    <w:abstractNumId w:val="13"/>
  </w:num>
  <w:num w:numId="15">
    <w:abstractNumId w:val="12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F2B"/>
    <w:rsid w:val="00001DC7"/>
    <w:rsid w:val="00015028"/>
    <w:rsid w:val="00057F4A"/>
    <w:rsid w:val="0008032E"/>
    <w:rsid w:val="000C3543"/>
    <w:rsid w:val="000C5D38"/>
    <w:rsid w:val="000C7054"/>
    <w:rsid w:val="00106CF9"/>
    <w:rsid w:val="0011174E"/>
    <w:rsid w:val="00115828"/>
    <w:rsid w:val="00136AC3"/>
    <w:rsid w:val="001B7B82"/>
    <w:rsid w:val="001D3B83"/>
    <w:rsid w:val="001E0C3C"/>
    <w:rsid w:val="00245F4C"/>
    <w:rsid w:val="00276FB6"/>
    <w:rsid w:val="002A43F3"/>
    <w:rsid w:val="002B2D8B"/>
    <w:rsid w:val="002C3739"/>
    <w:rsid w:val="002D609C"/>
    <w:rsid w:val="002E228F"/>
    <w:rsid w:val="002F36C8"/>
    <w:rsid w:val="002F4F96"/>
    <w:rsid w:val="003079FC"/>
    <w:rsid w:val="003677B0"/>
    <w:rsid w:val="00384D9D"/>
    <w:rsid w:val="00386981"/>
    <w:rsid w:val="003938DB"/>
    <w:rsid w:val="003A01E3"/>
    <w:rsid w:val="003D6388"/>
    <w:rsid w:val="003E5E71"/>
    <w:rsid w:val="003F49F9"/>
    <w:rsid w:val="003F7792"/>
    <w:rsid w:val="004015A5"/>
    <w:rsid w:val="004052DA"/>
    <w:rsid w:val="00465CC6"/>
    <w:rsid w:val="00493EA1"/>
    <w:rsid w:val="004A3F2B"/>
    <w:rsid w:val="004B4086"/>
    <w:rsid w:val="004D45D9"/>
    <w:rsid w:val="004F52CA"/>
    <w:rsid w:val="004F66CE"/>
    <w:rsid w:val="00504FC0"/>
    <w:rsid w:val="00523F15"/>
    <w:rsid w:val="00561E7F"/>
    <w:rsid w:val="00571D95"/>
    <w:rsid w:val="00575CF8"/>
    <w:rsid w:val="00577352"/>
    <w:rsid w:val="0058477B"/>
    <w:rsid w:val="00595604"/>
    <w:rsid w:val="005B10FA"/>
    <w:rsid w:val="005F50D0"/>
    <w:rsid w:val="00603151"/>
    <w:rsid w:val="00657E7A"/>
    <w:rsid w:val="00675CBB"/>
    <w:rsid w:val="00676473"/>
    <w:rsid w:val="006B161B"/>
    <w:rsid w:val="006B3B18"/>
    <w:rsid w:val="0071327F"/>
    <w:rsid w:val="00717322"/>
    <w:rsid w:val="00766E0A"/>
    <w:rsid w:val="0079044F"/>
    <w:rsid w:val="007F68F0"/>
    <w:rsid w:val="00802D04"/>
    <w:rsid w:val="00810BE5"/>
    <w:rsid w:val="0081704F"/>
    <w:rsid w:val="00840953"/>
    <w:rsid w:val="0086271A"/>
    <w:rsid w:val="00865342"/>
    <w:rsid w:val="008758F5"/>
    <w:rsid w:val="00876451"/>
    <w:rsid w:val="008808B8"/>
    <w:rsid w:val="008D18C7"/>
    <w:rsid w:val="008D5FAA"/>
    <w:rsid w:val="008D6FAA"/>
    <w:rsid w:val="008D75E2"/>
    <w:rsid w:val="00912F62"/>
    <w:rsid w:val="00921BBD"/>
    <w:rsid w:val="00954726"/>
    <w:rsid w:val="009A273C"/>
    <w:rsid w:val="009D78DF"/>
    <w:rsid w:val="00A04AF8"/>
    <w:rsid w:val="00A227D7"/>
    <w:rsid w:val="00A306CB"/>
    <w:rsid w:val="00A35C0F"/>
    <w:rsid w:val="00A42DDF"/>
    <w:rsid w:val="00A45744"/>
    <w:rsid w:val="00A748C3"/>
    <w:rsid w:val="00A97FBE"/>
    <w:rsid w:val="00AB1340"/>
    <w:rsid w:val="00AB1A2D"/>
    <w:rsid w:val="00AF72FB"/>
    <w:rsid w:val="00B10925"/>
    <w:rsid w:val="00B258EF"/>
    <w:rsid w:val="00B338C6"/>
    <w:rsid w:val="00B37243"/>
    <w:rsid w:val="00B5334C"/>
    <w:rsid w:val="00B67977"/>
    <w:rsid w:val="00BF25C1"/>
    <w:rsid w:val="00BF6053"/>
    <w:rsid w:val="00C04B84"/>
    <w:rsid w:val="00C17E62"/>
    <w:rsid w:val="00C7662B"/>
    <w:rsid w:val="00C8312D"/>
    <w:rsid w:val="00C9061C"/>
    <w:rsid w:val="00C919C6"/>
    <w:rsid w:val="00CA4FB5"/>
    <w:rsid w:val="00CA5BFA"/>
    <w:rsid w:val="00CB6BD0"/>
    <w:rsid w:val="00CF29B2"/>
    <w:rsid w:val="00D4180E"/>
    <w:rsid w:val="00D61143"/>
    <w:rsid w:val="00D76455"/>
    <w:rsid w:val="00DA2BD4"/>
    <w:rsid w:val="00DB2C88"/>
    <w:rsid w:val="00DD461D"/>
    <w:rsid w:val="00DD5347"/>
    <w:rsid w:val="00DE3689"/>
    <w:rsid w:val="00DE69C4"/>
    <w:rsid w:val="00E02989"/>
    <w:rsid w:val="00E2105F"/>
    <w:rsid w:val="00E46208"/>
    <w:rsid w:val="00E544DB"/>
    <w:rsid w:val="00E6793D"/>
    <w:rsid w:val="00E91214"/>
    <w:rsid w:val="00EC04A6"/>
    <w:rsid w:val="00ED12AC"/>
    <w:rsid w:val="00ED19E8"/>
    <w:rsid w:val="00F0568B"/>
    <w:rsid w:val="00F27681"/>
    <w:rsid w:val="00F32307"/>
    <w:rsid w:val="00F70E70"/>
    <w:rsid w:val="00F7457C"/>
    <w:rsid w:val="00FC42BC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AC8A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919C6"/>
    <w:rPr>
      <w:rFonts w:ascii="Times New Roman" w:eastAsia="Times New Roman" w:hAnsi="Times New Roman" w:cs="Times New Roman"/>
      <w:lang w:val="en-IE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7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7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2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9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925"/>
  </w:style>
  <w:style w:type="paragraph" w:styleId="Footer">
    <w:name w:val="footer"/>
    <w:basedOn w:val="Normal"/>
    <w:link w:val="FooterChar"/>
    <w:uiPriority w:val="99"/>
    <w:unhideWhenUsed/>
    <w:rsid w:val="00B109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0925"/>
  </w:style>
  <w:style w:type="character" w:styleId="PageNumber">
    <w:name w:val="page number"/>
    <w:basedOn w:val="DefaultParagraphFont"/>
    <w:uiPriority w:val="99"/>
    <w:semiHidden/>
    <w:unhideWhenUsed/>
    <w:rsid w:val="00B10925"/>
  </w:style>
  <w:style w:type="paragraph" w:customStyle="1" w:styleId="BasicParagraph">
    <w:name w:val="[Basic Paragraph]"/>
    <w:basedOn w:val="Normal"/>
    <w:uiPriority w:val="99"/>
    <w:rsid w:val="00766E0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 w:eastAsia="ja-JP"/>
    </w:rPr>
  </w:style>
  <w:style w:type="paragraph" w:styleId="NormalWeb">
    <w:name w:val="Normal (Web)"/>
    <w:basedOn w:val="Normal"/>
    <w:uiPriority w:val="99"/>
    <w:unhideWhenUsed/>
    <w:rsid w:val="00766E0A"/>
    <w:pPr>
      <w:spacing w:before="100" w:beforeAutospacing="1" w:after="100" w:afterAutospacing="1"/>
    </w:pPr>
    <w:rPr>
      <w:rFonts w:eastAsia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54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A45744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A457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CUHeading1">
    <w:name w:val="DCU Heading 1"/>
    <w:basedOn w:val="Heading1"/>
    <w:qFormat/>
    <w:rsid w:val="00106CF9"/>
    <w:rPr>
      <w:rFonts w:ascii="Arial" w:hAnsi="Arial" w:cs="Arial"/>
      <w:b/>
      <w:bCs/>
      <w:color w:val="00334F"/>
    </w:rPr>
  </w:style>
  <w:style w:type="paragraph" w:customStyle="1" w:styleId="DCUBodycopy">
    <w:name w:val="DCU Body copy"/>
    <w:basedOn w:val="Normal"/>
    <w:qFormat/>
    <w:rsid w:val="00FD3A18"/>
    <w:pPr>
      <w:spacing w:line="280" w:lineRule="exact"/>
    </w:pPr>
    <w:rPr>
      <w:rFonts w:ascii="Arial" w:hAnsi="Arial" w:cs="Arial"/>
      <w:color w:val="00334F"/>
    </w:rPr>
  </w:style>
  <w:style w:type="paragraph" w:customStyle="1" w:styleId="DCUSubHeading">
    <w:name w:val="DCU Sub Heading"/>
    <w:basedOn w:val="Heading2"/>
    <w:qFormat/>
    <w:rsid w:val="00106CF9"/>
    <w:rPr>
      <w:rFonts w:ascii="Arial" w:hAnsi="Arial" w:cs="Arial"/>
      <w:b/>
      <w:color w:val="00334F"/>
      <w:sz w:val="28"/>
      <w:szCs w:val="28"/>
    </w:rPr>
  </w:style>
  <w:style w:type="table" w:styleId="TableGrid">
    <w:name w:val="Table Grid"/>
    <w:basedOn w:val="TableNormal"/>
    <w:uiPriority w:val="39"/>
    <w:rsid w:val="00C04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CUphotoCaption">
    <w:name w:val="DCU photo Caption"/>
    <w:basedOn w:val="NormalWeb"/>
    <w:qFormat/>
    <w:rsid w:val="00106CF9"/>
    <w:pPr>
      <w:shd w:val="clear" w:color="auto" w:fill="FFFFFF"/>
      <w:spacing w:before="0" w:beforeAutospacing="0" w:after="225" w:afterAutospacing="0" w:line="276" w:lineRule="auto"/>
    </w:pPr>
    <w:rPr>
      <w:rFonts w:ascii="Arial" w:hAnsi="Arial" w:cs="Arial"/>
      <w:color w:val="00334F"/>
      <w:sz w:val="18"/>
      <w:szCs w:val="18"/>
    </w:rPr>
  </w:style>
  <w:style w:type="paragraph" w:customStyle="1" w:styleId="DCUliststyle">
    <w:name w:val="DCU list style"/>
    <w:basedOn w:val="NormalWeb"/>
    <w:qFormat/>
    <w:rsid w:val="00106CF9"/>
    <w:pPr>
      <w:numPr>
        <w:numId w:val="1"/>
      </w:numPr>
      <w:shd w:val="clear" w:color="auto" w:fill="FFFFFF"/>
      <w:spacing w:before="0" w:beforeAutospacing="0" w:after="225" w:afterAutospacing="0" w:line="276" w:lineRule="auto"/>
    </w:pPr>
    <w:rPr>
      <w:rFonts w:ascii="Arial" w:eastAsiaTheme="minorHAnsi" w:hAnsi="Arial" w:cs="Arial"/>
      <w:color w:val="00334F"/>
      <w:lang w:val="en-GB"/>
    </w:rPr>
  </w:style>
  <w:style w:type="paragraph" w:customStyle="1" w:styleId="DCUfooter">
    <w:name w:val="DCU footer"/>
    <w:basedOn w:val="Footer"/>
    <w:qFormat/>
    <w:rsid w:val="00F7457C"/>
    <w:pPr>
      <w:ind w:right="360" w:firstLine="360"/>
    </w:pPr>
    <w:rPr>
      <w:rFonts w:ascii="Arial" w:hAnsi="Arial"/>
      <w:color w:val="00334F"/>
      <w:sz w:val="18"/>
      <w:szCs w:val="18"/>
    </w:rPr>
  </w:style>
  <w:style w:type="paragraph" w:customStyle="1" w:styleId="DCUtablestyle">
    <w:name w:val="DCU table style"/>
    <w:basedOn w:val="NormalWeb"/>
    <w:qFormat/>
    <w:rsid w:val="00106CF9"/>
    <w:pPr>
      <w:spacing w:before="0" w:beforeAutospacing="0" w:after="225" w:afterAutospacing="0" w:line="276" w:lineRule="auto"/>
    </w:pPr>
    <w:rPr>
      <w:rFonts w:ascii="Arial" w:eastAsiaTheme="minorHAnsi" w:hAnsi="Arial" w:cs="Arial"/>
      <w:color w:val="00334F"/>
      <w:lang w:val="en-GB"/>
    </w:rPr>
  </w:style>
  <w:style w:type="table" w:styleId="TableGridLight">
    <w:name w:val="Grid Table Light"/>
    <w:basedOn w:val="TableNormal"/>
    <w:uiPriority w:val="40"/>
    <w:rsid w:val="00384D9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CUnumberfooter">
    <w:name w:val="DCU number footer"/>
    <w:basedOn w:val="Footer"/>
    <w:qFormat/>
    <w:rsid w:val="00FD3A18"/>
    <w:pPr>
      <w:framePr w:w="177" w:wrap="none" w:vAnchor="text" w:hAnchor="page" w:x="9262" w:y="-84"/>
      <w:jc w:val="both"/>
    </w:pPr>
    <w:rPr>
      <w:rFonts w:ascii="Arial" w:hAnsi="Arial" w:cs="Arial"/>
      <w:color w:val="00334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97FB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477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B6797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258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58EF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28"/>
    <w:rPr>
      <w:rFonts w:asciiTheme="majorHAnsi" w:eastAsiaTheme="majorEastAsia" w:hAnsiTheme="majorHAnsi" w:cstheme="majorBidi"/>
      <w:color w:val="2F5496" w:themeColor="accent1" w:themeShade="BF"/>
      <w:lang w:val="en-IE" w:eastAsia="en-GB"/>
    </w:rPr>
  </w:style>
  <w:style w:type="paragraph" w:styleId="ListParagraph">
    <w:name w:val="List Paragraph"/>
    <w:basedOn w:val="Normal"/>
    <w:uiPriority w:val="34"/>
    <w:qFormat/>
    <w:rsid w:val="00115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olumes/GoogleDrive/Shared%20drives/Marketing%20Dept/Creative%20Files/Current%20Jobs/Marie/branding/word%20doc/arial%20accessibility%20compliant/arial%20word%20template%20single%20column%20option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2E124C4-7CFA-3D4D-BEDD-85CCF6859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arial word template single column option 1.dotx</Template>
  <TotalTime>0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Ellen Rushe</cp:lastModifiedBy>
  <cp:revision>2</cp:revision>
  <dcterms:created xsi:type="dcterms:W3CDTF">2024-09-06T13:09:00Z</dcterms:created>
  <dcterms:modified xsi:type="dcterms:W3CDTF">2024-09-06T13:09:00Z</dcterms:modified>
</cp:coreProperties>
</file>